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22C7F" w14:textId="119DCC2B" w:rsidR="008D6335" w:rsidRDefault="00A11C65">
      <w:pPr>
        <w:pStyle w:val="Title"/>
      </w:pPr>
      <w:r>
        <w:t>Testing</w:t>
      </w:r>
    </w:p>
    <w:p w14:paraId="6A3B4672" w14:textId="5D40B8E5" w:rsidR="003F6A7A" w:rsidRDefault="003F6A7A">
      <w:pPr>
        <w:pStyle w:val="Heading1"/>
        <w:rPr>
          <w:u w:val="single"/>
        </w:rPr>
      </w:pPr>
      <w:bookmarkStart w:id="0" w:name="OLE_LINK1"/>
      <w:bookmarkStart w:id="1" w:name="OLE_LINK2"/>
      <w:bookmarkStart w:id="2" w:name="OLE_LINK7"/>
      <w:bookmarkStart w:id="3" w:name="OLE_LINK8"/>
      <w:r>
        <w:rPr>
          <w:u w:val="single"/>
        </w:rPr>
        <w:t>Testers:</w:t>
      </w:r>
    </w:p>
    <w:p w14:paraId="50684C9D" w14:textId="1C357D39" w:rsidR="003F6A7A" w:rsidRPr="003F6A7A" w:rsidRDefault="003F6A7A" w:rsidP="003F6A7A">
      <w:pPr>
        <w:rPr>
          <w:b/>
          <w:bCs/>
          <w:sz w:val="40"/>
          <w:szCs w:val="40"/>
        </w:rPr>
      </w:pPr>
      <w:bookmarkStart w:id="4" w:name="OLE_LINK11"/>
      <w:bookmarkStart w:id="5" w:name="OLE_LINK12"/>
      <w:r w:rsidRPr="003F6A7A">
        <w:rPr>
          <w:b/>
          <w:bCs/>
          <w:sz w:val="40"/>
          <w:szCs w:val="40"/>
        </w:rPr>
        <w:t>1)</w:t>
      </w:r>
      <w:r>
        <w:rPr>
          <w:b/>
          <w:bCs/>
          <w:sz w:val="40"/>
          <w:szCs w:val="40"/>
        </w:rPr>
        <w:t xml:space="preserve"> Paddy Robinson</w:t>
      </w:r>
    </w:p>
    <w:p w14:paraId="43445C91" w14:textId="31360901" w:rsidR="003F6A7A" w:rsidRPr="003F6A7A" w:rsidRDefault="003F6A7A" w:rsidP="003F6A7A">
      <w:pPr>
        <w:rPr>
          <w:b/>
          <w:bCs/>
          <w:sz w:val="40"/>
          <w:szCs w:val="40"/>
        </w:rPr>
      </w:pPr>
      <w:r w:rsidRPr="003F6A7A">
        <w:rPr>
          <w:b/>
          <w:bCs/>
          <w:sz w:val="40"/>
          <w:szCs w:val="40"/>
        </w:rPr>
        <w:t>2)</w:t>
      </w:r>
      <w:r>
        <w:rPr>
          <w:b/>
          <w:bCs/>
          <w:sz w:val="40"/>
          <w:szCs w:val="40"/>
        </w:rPr>
        <w:t xml:space="preserve"> Ilya Kiselev</w:t>
      </w:r>
    </w:p>
    <w:p w14:paraId="217B09F4" w14:textId="3CD7C00C" w:rsidR="003F6A7A" w:rsidRDefault="003F6A7A" w:rsidP="003F6A7A">
      <w:pPr>
        <w:rPr>
          <w:b/>
          <w:bCs/>
          <w:sz w:val="40"/>
          <w:szCs w:val="40"/>
        </w:rPr>
      </w:pPr>
      <w:r w:rsidRPr="003F6A7A">
        <w:rPr>
          <w:b/>
          <w:bCs/>
          <w:sz w:val="40"/>
          <w:szCs w:val="40"/>
        </w:rPr>
        <w:t>3)</w:t>
      </w:r>
      <w:r>
        <w:rPr>
          <w:b/>
          <w:bCs/>
          <w:sz w:val="40"/>
          <w:szCs w:val="40"/>
        </w:rPr>
        <w:t xml:space="preserve"> Aneesa Raza</w:t>
      </w:r>
    </w:p>
    <w:bookmarkEnd w:id="4"/>
    <w:bookmarkEnd w:id="5"/>
    <w:p w14:paraId="7DE0A95A" w14:textId="4F3B2CA5" w:rsidR="00CB7209" w:rsidRDefault="00CB7209">
      <w:pPr>
        <w:pStyle w:val="Heading1"/>
        <w:rPr>
          <w:u w:val="single"/>
        </w:rPr>
      </w:pPr>
    </w:p>
    <w:p w14:paraId="2AE18BFE" w14:textId="468A3411" w:rsidR="00CB7209" w:rsidRDefault="00CB7209" w:rsidP="00CB7209"/>
    <w:p w14:paraId="6E68F60F" w14:textId="6D888492" w:rsidR="00CB7209" w:rsidRDefault="00CB7209" w:rsidP="00CB7209"/>
    <w:p w14:paraId="0665C052" w14:textId="5D8C94EA" w:rsidR="00CB7209" w:rsidRDefault="00CB7209">
      <w:pPr>
        <w:pStyle w:val="Heading1"/>
        <w:rPr>
          <w:u w:val="single"/>
        </w:rPr>
      </w:pPr>
    </w:p>
    <w:p w14:paraId="7539B13E" w14:textId="4898FEA1" w:rsidR="00CB7209" w:rsidRDefault="00CB7209" w:rsidP="00CB7209"/>
    <w:p w14:paraId="6FE946E7" w14:textId="17B6C99F" w:rsidR="00CB7209" w:rsidRDefault="00CB7209" w:rsidP="00CB7209"/>
    <w:p w14:paraId="5A0D1C99" w14:textId="601C7F0F" w:rsidR="00CB7209" w:rsidRDefault="00CB7209" w:rsidP="00CB7209"/>
    <w:p w14:paraId="0BA8F2E7" w14:textId="75AC02AF" w:rsidR="00CB7209" w:rsidRDefault="00CB7209" w:rsidP="00CB7209"/>
    <w:p w14:paraId="7251BB79" w14:textId="1957BC2A" w:rsidR="00CB7209" w:rsidRDefault="00CB7209" w:rsidP="00CB7209"/>
    <w:p w14:paraId="2F6D48E3" w14:textId="0F700EDD" w:rsidR="00CB7209" w:rsidRDefault="00CB7209" w:rsidP="00CB7209"/>
    <w:p w14:paraId="13A6C8E6" w14:textId="7BA8DE41" w:rsidR="00CB7209" w:rsidRDefault="00CB7209" w:rsidP="00CB7209"/>
    <w:p w14:paraId="43A38647" w14:textId="677883FC" w:rsidR="00CB7209" w:rsidRPr="00CB7209" w:rsidRDefault="00CB7209" w:rsidP="00CB7209"/>
    <w:p w14:paraId="1381DDAE" w14:textId="2D065E91" w:rsidR="008D6335" w:rsidRPr="005451B5" w:rsidRDefault="00D84E49">
      <w:pPr>
        <w:pStyle w:val="Heading1"/>
        <w:rPr>
          <w:sz w:val="40"/>
          <w:szCs w:val="28"/>
          <w:u w:val="single"/>
        </w:rPr>
      </w:pPr>
      <w:r w:rsidRPr="005451B5">
        <w:rPr>
          <w:b w:val="0"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0246806" wp14:editId="397C14F8">
            <wp:simplePos x="0" y="0"/>
            <wp:positionH relativeFrom="column">
              <wp:posOffset>5220169</wp:posOffset>
            </wp:positionH>
            <wp:positionV relativeFrom="paragraph">
              <wp:posOffset>612140</wp:posOffset>
            </wp:positionV>
            <wp:extent cx="1208129" cy="2474190"/>
            <wp:effectExtent l="0" t="0" r="0" b="2540"/>
            <wp:wrapTight wrapText="bothSides">
              <wp:wrapPolygon edited="0">
                <wp:start x="0" y="0"/>
                <wp:lineTo x="0" y="21511"/>
                <wp:lineTo x="21350" y="21511"/>
                <wp:lineTo x="2135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9" b="1"/>
                    <a:stretch/>
                  </pic:blipFill>
                  <pic:spPr bwMode="auto">
                    <a:xfrm>
                      <a:off x="0" y="0"/>
                      <a:ext cx="1208129" cy="247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F30" w:rsidRPr="005451B5">
        <w:rPr>
          <w:sz w:val="40"/>
          <w:szCs w:val="28"/>
          <w:u w:val="single"/>
        </w:rPr>
        <w:t xml:space="preserve">Test 1 </w:t>
      </w:r>
      <w:bookmarkEnd w:id="2"/>
      <w:bookmarkEnd w:id="3"/>
      <w:r w:rsidR="002C5F30" w:rsidRPr="005451B5">
        <w:rPr>
          <w:sz w:val="40"/>
          <w:szCs w:val="28"/>
          <w:u w:val="single"/>
        </w:rPr>
        <w:t>-</w:t>
      </w:r>
      <w:r w:rsidR="009539AD" w:rsidRPr="005451B5">
        <w:rPr>
          <w:sz w:val="40"/>
          <w:szCs w:val="28"/>
          <w:u w:val="single"/>
        </w:rPr>
        <w:t xml:space="preserve"> Navigate to the friends view and add a new </w:t>
      </w:r>
      <w:r w:rsidR="002C5F30" w:rsidRPr="005451B5">
        <w:rPr>
          <w:sz w:val="40"/>
          <w:szCs w:val="28"/>
          <w:u w:val="single"/>
        </w:rPr>
        <w:t>friend</w:t>
      </w:r>
    </w:p>
    <w:p w14:paraId="3D5728FA" w14:textId="24D57C18" w:rsidR="002F30D0" w:rsidRPr="005451B5" w:rsidRDefault="002F30D0" w:rsidP="002F30D0">
      <w:pPr>
        <w:rPr>
          <w:b/>
          <w:bCs/>
          <w:sz w:val="28"/>
          <w:szCs w:val="28"/>
          <w:u w:val="single"/>
        </w:rPr>
      </w:pPr>
      <w:bookmarkStart w:id="6" w:name="OLE_LINK15"/>
      <w:bookmarkStart w:id="7" w:name="OLE_LINK16"/>
      <w:r w:rsidRPr="005451B5">
        <w:rPr>
          <w:b/>
          <w:bCs/>
          <w:sz w:val="28"/>
          <w:szCs w:val="28"/>
          <w:u w:val="single"/>
        </w:rPr>
        <w:t>Comments</w:t>
      </w:r>
    </w:p>
    <w:bookmarkEnd w:id="6"/>
    <w:bookmarkEnd w:id="7"/>
    <w:p w14:paraId="782D1336" w14:textId="2385EE40" w:rsidR="003F6A7A" w:rsidRPr="005451B5" w:rsidRDefault="003F6A7A" w:rsidP="003F6A7A">
      <w:pPr>
        <w:rPr>
          <w:b/>
          <w:bCs/>
        </w:rPr>
      </w:pPr>
      <w:r w:rsidRPr="005451B5">
        <w:rPr>
          <w:b/>
          <w:bCs/>
        </w:rPr>
        <w:t xml:space="preserve">1) </w:t>
      </w:r>
      <w:r w:rsidR="00693CCF" w:rsidRPr="005451B5">
        <w:rPr>
          <w:b/>
          <w:bCs/>
        </w:rPr>
        <w:t>I’m unsure of the significance behind the numbers in the navigation bar</w:t>
      </w:r>
      <w:r w:rsidR="00722EAD">
        <w:rPr>
          <w:b/>
          <w:bCs/>
        </w:rPr>
        <w:t xml:space="preserve">. The add button could be placed at the bottom of the page rather than the top in regards to usability. </w:t>
      </w:r>
      <w:r w:rsidR="005451B5" w:rsidRPr="005451B5">
        <w:rPr>
          <w:b/>
          <w:bCs/>
        </w:rPr>
        <w:t xml:space="preserve">Other than that, the process was straightforward and I had no issues adding a new friend. </w:t>
      </w:r>
    </w:p>
    <w:p w14:paraId="5EE3ADCC" w14:textId="29C0729E" w:rsidR="00693CCF" w:rsidRPr="005451B5" w:rsidRDefault="00693CCF" w:rsidP="003F6A7A">
      <w:pPr>
        <w:rPr>
          <w:b/>
          <w:bCs/>
        </w:rPr>
      </w:pPr>
    </w:p>
    <w:p w14:paraId="6D51FF83" w14:textId="74E0CA30" w:rsidR="00693CCF" w:rsidRPr="005451B5" w:rsidRDefault="00693CCF" w:rsidP="003F6A7A">
      <w:pPr>
        <w:rPr>
          <w:b/>
          <w:bCs/>
        </w:rPr>
      </w:pPr>
    </w:p>
    <w:p w14:paraId="652ECF9E" w14:textId="13E5FF9A" w:rsidR="00693CCF" w:rsidRPr="005451B5" w:rsidRDefault="00693CCF" w:rsidP="003F6A7A">
      <w:pPr>
        <w:rPr>
          <w:b/>
          <w:bCs/>
        </w:rPr>
      </w:pPr>
    </w:p>
    <w:p w14:paraId="7446FC92" w14:textId="798B8518" w:rsidR="003F6A7A" w:rsidRPr="005451B5" w:rsidRDefault="00D84E49" w:rsidP="003F6A7A">
      <w:pPr>
        <w:rPr>
          <w:b/>
          <w:bCs/>
        </w:rPr>
      </w:pPr>
      <w:r w:rsidRPr="005451B5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D8C03D" wp14:editId="0BD9DDF8">
            <wp:simplePos x="0" y="0"/>
            <wp:positionH relativeFrom="column">
              <wp:posOffset>5282482</wp:posOffset>
            </wp:positionH>
            <wp:positionV relativeFrom="paragraph">
              <wp:posOffset>159717</wp:posOffset>
            </wp:positionV>
            <wp:extent cx="1148715" cy="2353310"/>
            <wp:effectExtent l="0" t="0" r="0" b="0"/>
            <wp:wrapTight wrapText="bothSides">
              <wp:wrapPolygon edited="0">
                <wp:start x="0" y="0"/>
                <wp:lineTo x="0" y="21448"/>
                <wp:lineTo x="21254" y="21448"/>
                <wp:lineTo x="2125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A7A" w:rsidRPr="005451B5">
        <w:rPr>
          <w:b/>
          <w:bCs/>
        </w:rPr>
        <w:t xml:space="preserve">2) </w:t>
      </w:r>
      <w:r w:rsidR="00693CCF" w:rsidRPr="005451B5">
        <w:rPr>
          <w:b/>
          <w:bCs/>
        </w:rPr>
        <w:t>The form is very squished together in the top half of the screen</w:t>
      </w:r>
      <w:r w:rsidR="005451B5" w:rsidRPr="005451B5">
        <w:rPr>
          <w:b/>
          <w:bCs/>
        </w:rPr>
        <w:t>. This leave too much whitespace on the bottom half of the form. This paired with inconsistent text colours and sizes makes the form an eyesore.</w:t>
      </w:r>
    </w:p>
    <w:p w14:paraId="4E6E285E" w14:textId="552F5927" w:rsidR="00693CCF" w:rsidRPr="005451B5" w:rsidRDefault="00693CCF" w:rsidP="003F6A7A">
      <w:pPr>
        <w:rPr>
          <w:b/>
          <w:bCs/>
        </w:rPr>
      </w:pPr>
    </w:p>
    <w:p w14:paraId="328F4130" w14:textId="7151AA02" w:rsidR="00693CCF" w:rsidRPr="005451B5" w:rsidRDefault="00693CCF" w:rsidP="003F6A7A">
      <w:pPr>
        <w:rPr>
          <w:b/>
          <w:bCs/>
        </w:rPr>
      </w:pPr>
    </w:p>
    <w:p w14:paraId="61AD92E8" w14:textId="31944ABB" w:rsidR="005451B5" w:rsidRDefault="005451B5" w:rsidP="003F6A7A">
      <w:pPr>
        <w:rPr>
          <w:b/>
          <w:bCs/>
        </w:rPr>
      </w:pPr>
    </w:p>
    <w:p w14:paraId="2103B45D" w14:textId="203D0252" w:rsidR="005451B5" w:rsidRDefault="005451B5" w:rsidP="003F6A7A">
      <w:pPr>
        <w:rPr>
          <w:b/>
          <w:bCs/>
        </w:rPr>
      </w:pPr>
    </w:p>
    <w:p w14:paraId="123C6D57" w14:textId="77777777" w:rsidR="00D84E49" w:rsidRPr="005451B5" w:rsidRDefault="00D84E49" w:rsidP="003F6A7A">
      <w:pPr>
        <w:rPr>
          <w:b/>
          <w:bCs/>
        </w:rPr>
      </w:pPr>
    </w:p>
    <w:p w14:paraId="625453EA" w14:textId="244A0835" w:rsidR="003F6A7A" w:rsidRPr="005451B5" w:rsidRDefault="00D84E49" w:rsidP="003F6A7A">
      <w:pPr>
        <w:rPr>
          <w:b/>
          <w:bCs/>
        </w:rPr>
      </w:pPr>
      <w:r w:rsidRPr="005451B5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FCBCD82" wp14:editId="3D998CB2">
            <wp:simplePos x="0" y="0"/>
            <wp:positionH relativeFrom="column">
              <wp:posOffset>4012509</wp:posOffset>
            </wp:positionH>
            <wp:positionV relativeFrom="paragraph">
              <wp:posOffset>100855</wp:posOffset>
            </wp:positionV>
            <wp:extent cx="1116330" cy="2286000"/>
            <wp:effectExtent l="0" t="0" r="1270" b="0"/>
            <wp:wrapTight wrapText="bothSides">
              <wp:wrapPolygon edited="0">
                <wp:start x="0" y="0"/>
                <wp:lineTo x="0" y="21480"/>
                <wp:lineTo x="21379" y="21480"/>
                <wp:lineTo x="2137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EC9" w:rsidRPr="005451B5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F88879F" wp14:editId="5DEDB235">
            <wp:simplePos x="0" y="0"/>
            <wp:positionH relativeFrom="column">
              <wp:posOffset>5498299</wp:posOffset>
            </wp:positionH>
            <wp:positionV relativeFrom="paragraph">
              <wp:posOffset>95444</wp:posOffset>
            </wp:positionV>
            <wp:extent cx="1116330" cy="2286000"/>
            <wp:effectExtent l="0" t="0" r="1270" b="0"/>
            <wp:wrapTight wrapText="bothSides">
              <wp:wrapPolygon edited="0">
                <wp:start x="0" y="0"/>
                <wp:lineTo x="0" y="21480"/>
                <wp:lineTo x="21379" y="21480"/>
                <wp:lineTo x="2137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A7A" w:rsidRPr="005451B5">
        <w:rPr>
          <w:b/>
          <w:bCs/>
        </w:rPr>
        <w:t xml:space="preserve">3) </w:t>
      </w:r>
      <w:r w:rsidR="00693CCF" w:rsidRPr="005451B5">
        <w:rPr>
          <w:b/>
          <w:bCs/>
        </w:rPr>
        <w:t xml:space="preserve"> The add a friend form </w:t>
      </w:r>
      <w:r w:rsidR="000A3EC9">
        <w:rPr>
          <w:b/>
          <w:bCs/>
        </w:rPr>
        <w:t xml:space="preserve">is properly validated (I can’t enter a birthday in the future or leave the name blank). It could be elongated down the page a bit more as well as I think more space is needed for the “bit about them section”. The text fields </w:t>
      </w:r>
      <w:r w:rsidR="008D1DD3">
        <w:rPr>
          <w:b/>
          <w:bCs/>
        </w:rPr>
        <w:t>do not stand out.</w:t>
      </w:r>
    </w:p>
    <w:p w14:paraId="36E8957A" w14:textId="0ACAE1ED" w:rsidR="003F6A7A" w:rsidRPr="005451B5" w:rsidRDefault="003F6A7A" w:rsidP="003F6A7A">
      <w:pPr>
        <w:rPr>
          <w:sz w:val="22"/>
          <w:szCs w:val="22"/>
        </w:rPr>
      </w:pPr>
    </w:p>
    <w:p w14:paraId="28E0517A" w14:textId="4282FE7B" w:rsidR="00CB7209" w:rsidRDefault="00CB7209" w:rsidP="002C5F30">
      <w:pPr>
        <w:pStyle w:val="Heading1"/>
        <w:rPr>
          <w:u w:val="single"/>
        </w:rPr>
      </w:pPr>
    </w:p>
    <w:p w14:paraId="5BBF8A85" w14:textId="45F41806" w:rsidR="008D1DD3" w:rsidRPr="008D1DD3" w:rsidRDefault="008D1DD3" w:rsidP="008D1DD3"/>
    <w:p w14:paraId="2DD9CCE3" w14:textId="40435D59" w:rsidR="002C5F30" w:rsidRDefault="002C5F30" w:rsidP="002C5F30">
      <w:pPr>
        <w:pStyle w:val="Heading1"/>
        <w:rPr>
          <w:u w:val="single"/>
        </w:rPr>
      </w:pPr>
      <w:r w:rsidRPr="003F6A7A">
        <w:rPr>
          <w:u w:val="single"/>
        </w:rPr>
        <w:lastRenderedPageBreak/>
        <w:t xml:space="preserve">Test </w:t>
      </w:r>
      <w:r w:rsidRPr="003F6A7A">
        <w:rPr>
          <w:u w:val="single"/>
        </w:rPr>
        <w:t xml:space="preserve">2 - Edit </w:t>
      </w:r>
      <w:r w:rsidR="009539AD">
        <w:rPr>
          <w:u w:val="single"/>
        </w:rPr>
        <w:t>the created</w:t>
      </w:r>
      <w:r w:rsidRPr="003F6A7A">
        <w:rPr>
          <w:u w:val="single"/>
        </w:rPr>
        <w:t xml:space="preserve"> friend</w:t>
      </w:r>
      <w:r w:rsidR="009539AD">
        <w:rPr>
          <w:u w:val="single"/>
        </w:rPr>
        <w:t xml:space="preserve"> </w:t>
      </w:r>
      <w:r w:rsidR="002F60FA">
        <w:rPr>
          <w:u w:val="single"/>
        </w:rPr>
        <w:t xml:space="preserve">by </w:t>
      </w:r>
      <w:r w:rsidR="009539AD">
        <w:rPr>
          <w:u w:val="single"/>
        </w:rPr>
        <w:t>giv</w:t>
      </w:r>
      <w:r w:rsidR="002F60FA">
        <w:rPr>
          <w:u w:val="single"/>
        </w:rPr>
        <w:t>ing</w:t>
      </w:r>
      <w:r w:rsidR="009539AD">
        <w:rPr>
          <w:u w:val="single"/>
        </w:rPr>
        <w:t xml:space="preserve"> them a new name </w:t>
      </w:r>
      <w:r w:rsidR="002F60FA">
        <w:rPr>
          <w:u w:val="single"/>
        </w:rPr>
        <w:t>and birthday</w:t>
      </w:r>
    </w:p>
    <w:p w14:paraId="177831F5" w14:textId="118AD456" w:rsidR="002F30D0" w:rsidRPr="002F30D0" w:rsidRDefault="002F30D0" w:rsidP="002F30D0">
      <w:pPr>
        <w:rPr>
          <w:b/>
          <w:bCs/>
          <w:sz w:val="32"/>
          <w:szCs w:val="32"/>
          <w:u w:val="single"/>
        </w:rPr>
      </w:pPr>
      <w:r w:rsidRPr="002F30D0">
        <w:rPr>
          <w:b/>
          <w:bCs/>
          <w:sz w:val="32"/>
          <w:szCs w:val="32"/>
          <w:u w:val="single"/>
        </w:rPr>
        <w:t>Comments</w:t>
      </w:r>
    </w:p>
    <w:p w14:paraId="3EC7F113" w14:textId="6250E310" w:rsidR="002F30D0" w:rsidRPr="002F30D0" w:rsidRDefault="002F30D0" w:rsidP="002F30D0"/>
    <w:p w14:paraId="44FCCD5E" w14:textId="05DDB64A" w:rsidR="003F6A7A" w:rsidRPr="008D1DD3" w:rsidRDefault="008D1DD3" w:rsidP="008D1DD3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8D1DD3">
        <w:rPr>
          <w:b/>
          <w:bCs/>
          <w:sz w:val="28"/>
          <w:szCs w:val="28"/>
        </w:rPr>
        <w:t>The edit button is extremely misleading for new users of the app</w:t>
      </w:r>
      <w:r>
        <w:rPr>
          <w:b/>
          <w:bCs/>
          <w:sz w:val="28"/>
          <w:szCs w:val="28"/>
        </w:rPr>
        <w:t xml:space="preserve"> as it only allows the user to change the order of the list and delete them</w:t>
      </w:r>
      <w:r w:rsidRPr="008D1DD3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After that hurdle I realized you could tap the friend to bring up a similar page that let me change the name of the friend I created. </w:t>
      </w:r>
      <w:r w:rsidRPr="008D1DD3">
        <w:rPr>
          <w:b/>
          <w:bCs/>
          <w:sz w:val="28"/>
          <w:szCs w:val="28"/>
        </w:rPr>
        <w:t xml:space="preserve"> </w:t>
      </w:r>
    </w:p>
    <w:p w14:paraId="2EC5CCC5" w14:textId="25A42B5C" w:rsidR="008D1DD3" w:rsidRDefault="008D1DD3" w:rsidP="008D1DD3">
      <w:pPr>
        <w:pStyle w:val="ListParagraph"/>
        <w:rPr>
          <w:b/>
          <w:bCs/>
          <w:sz w:val="28"/>
          <w:szCs w:val="28"/>
        </w:rPr>
      </w:pPr>
    </w:p>
    <w:p w14:paraId="4A9A5BD3" w14:textId="5D23510F" w:rsidR="008D1DD3" w:rsidRDefault="008D1DD3" w:rsidP="008D1DD3">
      <w:pPr>
        <w:pStyle w:val="ListParagraph"/>
        <w:rPr>
          <w:b/>
          <w:bCs/>
          <w:sz w:val="28"/>
          <w:szCs w:val="28"/>
        </w:rPr>
      </w:pPr>
    </w:p>
    <w:p w14:paraId="04B67913" w14:textId="2EE99FB1" w:rsidR="008D1DD3" w:rsidRDefault="0070080A" w:rsidP="008D1DD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AB1B5EA" wp14:editId="78206EF5">
            <wp:simplePos x="0" y="0"/>
            <wp:positionH relativeFrom="column">
              <wp:posOffset>1167903</wp:posOffset>
            </wp:positionH>
            <wp:positionV relativeFrom="paragraph">
              <wp:posOffset>9056</wp:posOffset>
            </wp:positionV>
            <wp:extent cx="3328670" cy="429260"/>
            <wp:effectExtent l="0" t="0" r="0" b="2540"/>
            <wp:wrapTight wrapText="bothSides">
              <wp:wrapPolygon edited="0">
                <wp:start x="0" y="0"/>
                <wp:lineTo x="0" y="21089"/>
                <wp:lineTo x="21509" y="21089"/>
                <wp:lineTo x="215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3" b="86255"/>
                    <a:stretch/>
                  </pic:blipFill>
                  <pic:spPr bwMode="auto">
                    <a:xfrm>
                      <a:off x="0" y="0"/>
                      <a:ext cx="3328670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05E76" w14:textId="77777777" w:rsidR="008D1DD3" w:rsidRPr="00E63F9E" w:rsidRDefault="008D1DD3" w:rsidP="00E63F9E">
      <w:pPr>
        <w:rPr>
          <w:b/>
          <w:bCs/>
          <w:sz w:val="28"/>
          <w:szCs w:val="28"/>
        </w:rPr>
      </w:pPr>
    </w:p>
    <w:p w14:paraId="315F7A86" w14:textId="12B50AE0" w:rsidR="003F6A7A" w:rsidRPr="002F30D0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2) </w:t>
      </w:r>
      <w:r w:rsidR="002F60FA">
        <w:rPr>
          <w:b/>
          <w:bCs/>
          <w:sz w:val="28"/>
          <w:szCs w:val="28"/>
        </w:rPr>
        <w:t>After tapping on the edit button and realizing it didn’t let me edit the user, I ended up tapping on the friend itself and I was brought to a screen that looks similar to the add a friend screen. My comments in test 1 can be carried over to here as the forms follow a similar format.</w:t>
      </w:r>
    </w:p>
    <w:p w14:paraId="65EC0170" w14:textId="77777777" w:rsidR="00E63F9E" w:rsidRDefault="00E63F9E" w:rsidP="003F6A7A">
      <w:pPr>
        <w:rPr>
          <w:b/>
          <w:bCs/>
          <w:sz w:val="28"/>
          <w:szCs w:val="28"/>
        </w:rPr>
      </w:pPr>
    </w:p>
    <w:p w14:paraId="74B63D7E" w14:textId="14A4B6A1" w:rsidR="00E63F9E" w:rsidRDefault="0070080A" w:rsidP="003F6A7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67FADCF" wp14:editId="06329255">
            <wp:simplePos x="0" y="0"/>
            <wp:positionH relativeFrom="column">
              <wp:posOffset>4952862</wp:posOffset>
            </wp:positionH>
            <wp:positionV relativeFrom="paragraph">
              <wp:posOffset>440993</wp:posOffset>
            </wp:positionV>
            <wp:extent cx="1281430" cy="2625090"/>
            <wp:effectExtent l="0" t="0" r="1270" b="3810"/>
            <wp:wrapTight wrapText="bothSides">
              <wp:wrapPolygon edited="0">
                <wp:start x="0" y="0"/>
                <wp:lineTo x="0" y="21527"/>
                <wp:lineTo x="21407" y="21527"/>
                <wp:lineTo x="2140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C2552" w14:textId="37A373F8" w:rsidR="003F6A7A" w:rsidRPr="002F30D0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3) </w:t>
      </w:r>
      <w:r w:rsidR="008D1DD3">
        <w:rPr>
          <w:b/>
          <w:bCs/>
          <w:sz w:val="28"/>
          <w:szCs w:val="28"/>
        </w:rPr>
        <w:t>I don’t like the scrolling</w:t>
      </w:r>
      <w:r w:rsidR="002F60FA">
        <w:rPr>
          <w:b/>
          <w:bCs/>
          <w:sz w:val="28"/>
          <w:szCs w:val="28"/>
        </w:rPr>
        <w:t xml:space="preserve"> wheel</w:t>
      </w:r>
      <w:r w:rsidR="008D1DD3">
        <w:rPr>
          <w:b/>
          <w:bCs/>
          <w:sz w:val="28"/>
          <w:szCs w:val="28"/>
        </w:rPr>
        <w:t xml:space="preserve"> calendar selection. </w:t>
      </w:r>
      <w:r w:rsidR="002F60FA">
        <w:rPr>
          <w:b/>
          <w:bCs/>
          <w:sz w:val="28"/>
          <w:szCs w:val="28"/>
        </w:rPr>
        <w:t>I think that the other calendar was easier to use and it should be consistent throughout the app.</w:t>
      </w:r>
    </w:p>
    <w:p w14:paraId="33B86B65" w14:textId="483E342A" w:rsidR="003F6A7A" w:rsidRDefault="003F6A7A" w:rsidP="003F6A7A"/>
    <w:p w14:paraId="0D6D00C5" w14:textId="0D858A33" w:rsidR="00CB7209" w:rsidRDefault="00CB7209" w:rsidP="003F6A7A"/>
    <w:p w14:paraId="1E61EBCD" w14:textId="18329CA1" w:rsidR="00E63F9E" w:rsidRDefault="00E63F9E" w:rsidP="002C5F30">
      <w:pPr>
        <w:pStyle w:val="Heading1"/>
        <w:rPr>
          <w:u w:val="single"/>
        </w:rPr>
      </w:pPr>
      <w:bookmarkStart w:id="8" w:name="OLE_LINK3"/>
      <w:bookmarkStart w:id="9" w:name="OLE_LINK4"/>
      <w:bookmarkStart w:id="10" w:name="OLE_LINK13"/>
      <w:bookmarkStart w:id="11" w:name="OLE_LINK14"/>
    </w:p>
    <w:p w14:paraId="68AF989D" w14:textId="77777777" w:rsidR="0070080A" w:rsidRPr="0070080A" w:rsidRDefault="0070080A" w:rsidP="0070080A"/>
    <w:p w14:paraId="07DC4E7C" w14:textId="33FD3C24" w:rsidR="003F6A7A" w:rsidRDefault="002C5F30" w:rsidP="002C5F30">
      <w:pPr>
        <w:pStyle w:val="Heading1"/>
        <w:rPr>
          <w:u w:val="single"/>
        </w:rPr>
      </w:pPr>
      <w:r w:rsidRPr="003F6A7A">
        <w:rPr>
          <w:u w:val="single"/>
        </w:rPr>
        <w:lastRenderedPageBreak/>
        <w:t xml:space="preserve">Test </w:t>
      </w:r>
      <w:r w:rsidRPr="003F6A7A">
        <w:rPr>
          <w:u w:val="single"/>
        </w:rPr>
        <w:t xml:space="preserve">3 - Delete </w:t>
      </w:r>
      <w:r w:rsidR="009539AD">
        <w:rPr>
          <w:u w:val="single"/>
        </w:rPr>
        <w:t>the</w:t>
      </w:r>
      <w:r w:rsidRPr="003F6A7A">
        <w:rPr>
          <w:u w:val="single"/>
        </w:rPr>
        <w:t xml:space="preserve"> friend</w:t>
      </w:r>
      <w:bookmarkEnd w:id="8"/>
      <w:bookmarkEnd w:id="9"/>
    </w:p>
    <w:p w14:paraId="117D0AF0" w14:textId="3196D4B3" w:rsidR="002F30D0" w:rsidRPr="002F30D0" w:rsidRDefault="0070080A" w:rsidP="002F30D0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C552706" wp14:editId="702171E0">
            <wp:simplePos x="0" y="0"/>
            <wp:positionH relativeFrom="column">
              <wp:posOffset>5179861</wp:posOffset>
            </wp:positionH>
            <wp:positionV relativeFrom="paragraph">
              <wp:posOffset>42076</wp:posOffset>
            </wp:positionV>
            <wp:extent cx="1096010" cy="2243455"/>
            <wp:effectExtent l="0" t="0" r="0" b="4445"/>
            <wp:wrapTight wrapText="bothSides">
              <wp:wrapPolygon edited="0">
                <wp:start x="0" y="0"/>
                <wp:lineTo x="0" y="21521"/>
                <wp:lineTo x="21275" y="21521"/>
                <wp:lineTo x="2127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0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0D0" w:rsidRPr="002F30D0">
        <w:rPr>
          <w:b/>
          <w:bCs/>
          <w:sz w:val="32"/>
          <w:szCs w:val="32"/>
          <w:u w:val="single"/>
        </w:rPr>
        <w:t>Comment</w:t>
      </w:r>
      <w:r w:rsidR="002F30D0">
        <w:rPr>
          <w:b/>
          <w:bCs/>
          <w:sz w:val="32"/>
          <w:szCs w:val="32"/>
          <w:u w:val="single"/>
        </w:rPr>
        <w:t>s</w:t>
      </w:r>
    </w:p>
    <w:bookmarkEnd w:id="10"/>
    <w:bookmarkEnd w:id="11"/>
    <w:p w14:paraId="708C3078" w14:textId="183D26DF" w:rsidR="003F6A7A" w:rsidRPr="00D84E49" w:rsidRDefault="00D84E49" w:rsidP="00D84E49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 w:rsidRPr="00D84E49">
        <w:rPr>
          <w:b/>
          <w:bCs/>
          <w:sz w:val="28"/>
          <w:szCs w:val="28"/>
        </w:rPr>
        <w:t xml:space="preserve">This test was easy to complete as I’d stumbled across the delete functionality in the previous test. Had that not happened, there isn’t really any indication on how to delete a friend. </w:t>
      </w:r>
    </w:p>
    <w:p w14:paraId="6AB295B1" w14:textId="02D42CF6" w:rsidR="00D84E49" w:rsidRDefault="00D84E49" w:rsidP="00D84E49">
      <w:pPr>
        <w:pStyle w:val="ListParagraph"/>
        <w:rPr>
          <w:b/>
          <w:bCs/>
          <w:sz w:val="28"/>
          <w:szCs w:val="28"/>
        </w:rPr>
      </w:pPr>
    </w:p>
    <w:p w14:paraId="2F4DEA66" w14:textId="0BEC84BF" w:rsidR="00D84E49" w:rsidRDefault="00D84E49" w:rsidP="00D84E49">
      <w:pPr>
        <w:pStyle w:val="ListParagraph"/>
        <w:rPr>
          <w:b/>
          <w:bCs/>
          <w:sz w:val="28"/>
          <w:szCs w:val="28"/>
        </w:rPr>
      </w:pPr>
    </w:p>
    <w:p w14:paraId="5DA501ED" w14:textId="7A3368A9" w:rsidR="00D84E49" w:rsidRDefault="00D84E49" w:rsidP="00D84E49">
      <w:pPr>
        <w:pStyle w:val="ListParagraph"/>
        <w:rPr>
          <w:b/>
          <w:bCs/>
          <w:sz w:val="28"/>
          <w:szCs w:val="28"/>
        </w:rPr>
      </w:pPr>
    </w:p>
    <w:p w14:paraId="21430DD0" w14:textId="2475A620" w:rsidR="0070080A" w:rsidRDefault="0070080A" w:rsidP="00D84E49">
      <w:pPr>
        <w:pStyle w:val="ListParagraph"/>
        <w:rPr>
          <w:b/>
          <w:bCs/>
          <w:sz w:val="28"/>
          <w:szCs w:val="28"/>
        </w:rPr>
      </w:pPr>
    </w:p>
    <w:p w14:paraId="5072F0FE" w14:textId="77777777" w:rsidR="0070080A" w:rsidRPr="00D84E49" w:rsidRDefault="0070080A" w:rsidP="00D84E49">
      <w:pPr>
        <w:pStyle w:val="ListParagraph"/>
        <w:rPr>
          <w:b/>
          <w:bCs/>
          <w:sz w:val="28"/>
          <w:szCs w:val="28"/>
        </w:rPr>
      </w:pPr>
    </w:p>
    <w:p w14:paraId="4D2C7131" w14:textId="46910053" w:rsidR="003F6A7A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2) </w:t>
      </w:r>
      <w:r w:rsidR="0070080A">
        <w:rPr>
          <w:b/>
          <w:bCs/>
          <w:sz w:val="28"/>
          <w:szCs w:val="28"/>
        </w:rPr>
        <w:t>An undo button would be a good additional feature as the swipe to delete looks very unforgiving if you accidentally delete someone.</w:t>
      </w:r>
    </w:p>
    <w:p w14:paraId="5104B259" w14:textId="77777777" w:rsidR="0070080A" w:rsidRDefault="0070080A" w:rsidP="003F6A7A">
      <w:pPr>
        <w:rPr>
          <w:b/>
          <w:bCs/>
          <w:sz w:val="28"/>
          <w:szCs w:val="28"/>
        </w:rPr>
      </w:pPr>
    </w:p>
    <w:p w14:paraId="28014E48" w14:textId="31980F7C" w:rsidR="00D84E49" w:rsidRDefault="00D84E49" w:rsidP="003F6A7A">
      <w:pPr>
        <w:rPr>
          <w:b/>
          <w:bCs/>
          <w:sz w:val="28"/>
          <w:szCs w:val="28"/>
        </w:rPr>
      </w:pPr>
    </w:p>
    <w:p w14:paraId="08929E6F" w14:textId="7BD4B940" w:rsidR="00D84E49" w:rsidRDefault="00D84E49" w:rsidP="003F6A7A">
      <w:pPr>
        <w:rPr>
          <w:b/>
          <w:bCs/>
          <w:sz w:val="28"/>
          <w:szCs w:val="28"/>
        </w:rPr>
      </w:pPr>
    </w:p>
    <w:p w14:paraId="367C0B83" w14:textId="77777777" w:rsidR="00D84E49" w:rsidRPr="002F30D0" w:rsidRDefault="00D84E49" w:rsidP="003F6A7A">
      <w:pPr>
        <w:rPr>
          <w:b/>
          <w:bCs/>
          <w:sz w:val="28"/>
          <w:szCs w:val="28"/>
        </w:rPr>
      </w:pPr>
    </w:p>
    <w:p w14:paraId="3CFF398C" w14:textId="4F34353A" w:rsidR="003F6A7A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3) </w:t>
      </w:r>
      <w:r w:rsidR="002F60FA">
        <w:rPr>
          <w:b/>
          <w:bCs/>
          <w:sz w:val="28"/>
          <w:szCs w:val="28"/>
        </w:rPr>
        <w:t>By swiping to delete</w:t>
      </w:r>
      <w:r w:rsidR="00A94D3B">
        <w:rPr>
          <w:b/>
          <w:bCs/>
          <w:sz w:val="28"/>
          <w:szCs w:val="28"/>
        </w:rPr>
        <w:t xml:space="preserve"> an item in the list I ended up navigating to the calendar view by accident. I wasn’t previously aware of this navigation method but it really gets in the way of deleting a user.</w:t>
      </w:r>
    </w:p>
    <w:p w14:paraId="047D53B3" w14:textId="20EACCA9" w:rsidR="00CB7209" w:rsidRDefault="0070080A" w:rsidP="003F6A7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6788224" wp14:editId="357EB067">
            <wp:simplePos x="0" y="0"/>
            <wp:positionH relativeFrom="column">
              <wp:posOffset>2733095</wp:posOffset>
            </wp:positionH>
            <wp:positionV relativeFrom="paragraph">
              <wp:posOffset>129125</wp:posOffset>
            </wp:positionV>
            <wp:extent cx="976630" cy="1998980"/>
            <wp:effectExtent l="0" t="0" r="1270" b="0"/>
            <wp:wrapTight wrapText="bothSides">
              <wp:wrapPolygon edited="0">
                <wp:start x="0" y="0"/>
                <wp:lineTo x="0" y="21408"/>
                <wp:lineTo x="21347" y="21408"/>
                <wp:lineTo x="2134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16C05" w14:textId="302C79D6" w:rsidR="00CB7209" w:rsidRDefault="00CB7209" w:rsidP="003F6A7A">
      <w:pPr>
        <w:rPr>
          <w:b/>
          <w:bCs/>
          <w:sz w:val="28"/>
          <w:szCs w:val="28"/>
        </w:rPr>
      </w:pPr>
    </w:p>
    <w:p w14:paraId="677491E2" w14:textId="688F92F6" w:rsidR="00CB7209" w:rsidRDefault="00CB7209" w:rsidP="003F6A7A">
      <w:pPr>
        <w:rPr>
          <w:b/>
          <w:bCs/>
          <w:sz w:val="28"/>
          <w:szCs w:val="28"/>
        </w:rPr>
      </w:pPr>
    </w:p>
    <w:p w14:paraId="1EEB59C4" w14:textId="5FF2C713" w:rsidR="00CB7209" w:rsidRDefault="00CB7209" w:rsidP="003F6A7A">
      <w:pPr>
        <w:rPr>
          <w:b/>
          <w:bCs/>
          <w:sz w:val="28"/>
          <w:szCs w:val="28"/>
        </w:rPr>
      </w:pPr>
    </w:p>
    <w:p w14:paraId="21ABCBEA" w14:textId="77777777" w:rsidR="003A0D41" w:rsidRPr="003A0D41" w:rsidRDefault="003A0D41" w:rsidP="003A0D41">
      <w:bookmarkStart w:id="12" w:name="OLE_LINK5"/>
      <w:bookmarkStart w:id="13" w:name="OLE_LINK6"/>
    </w:p>
    <w:p w14:paraId="553B8316" w14:textId="12B4E6D4" w:rsidR="003F6A7A" w:rsidRDefault="002C5F30" w:rsidP="00DE2A52">
      <w:pPr>
        <w:pStyle w:val="Heading1"/>
        <w:rPr>
          <w:u w:val="single"/>
        </w:rPr>
      </w:pPr>
      <w:r w:rsidRPr="003F6A7A">
        <w:rPr>
          <w:u w:val="single"/>
        </w:rPr>
        <w:lastRenderedPageBreak/>
        <w:t xml:space="preserve">Test </w:t>
      </w:r>
      <w:r w:rsidR="009539AD">
        <w:rPr>
          <w:u w:val="single"/>
        </w:rPr>
        <w:t>4</w:t>
      </w:r>
      <w:r w:rsidRPr="003F6A7A">
        <w:rPr>
          <w:u w:val="single"/>
        </w:rPr>
        <w:t xml:space="preserve"> </w:t>
      </w:r>
      <w:bookmarkEnd w:id="12"/>
      <w:bookmarkEnd w:id="13"/>
      <w:r w:rsidRPr="003F6A7A">
        <w:rPr>
          <w:u w:val="single"/>
        </w:rPr>
        <w:t>–</w:t>
      </w:r>
      <w:r w:rsidR="00DE2A52" w:rsidRPr="003F6A7A">
        <w:rPr>
          <w:u w:val="single"/>
        </w:rPr>
        <w:t xml:space="preserve"> Navigate </w:t>
      </w:r>
      <w:r w:rsidR="007D5B2F" w:rsidRPr="003F6A7A">
        <w:rPr>
          <w:u w:val="single"/>
        </w:rPr>
        <w:t>t</w:t>
      </w:r>
      <w:r w:rsidR="009539AD">
        <w:rPr>
          <w:u w:val="single"/>
        </w:rPr>
        <w:t xml:space="preserve">o the upcoming view </w:t>
      </w:r>
      <w:bookmarkStart w:id="14" w:name="OLE_LINK9"/>
      <w:bookmarkStart w:id="15" w:name="OLE_LINK10"/>
      <w:r w:rsidR="004022C7">
        <w:rPr>
          <w:u w:val="single"/>
        </w:rPr>
        <w:t xml:space="preserve">and </w:t>
      </w:r>
      <w:r w:rsidR="004022C7" w:rsidRPr="003F6A7A">
        <w:rPr>
          <w:u w:val="single"/>
        </w:rPr>
        <w:t>append</w:t>
      </w:r>
      <w:r w:rsidR="004022C7">
        <w:rPr>
          <w:u w:val="single"/>
        </w:rPr>
        <w:t xml:space="preserve"> a birthday plan </w:t>
      </w:r>
    </w:p>
    <w:p w14:paraId="14D5B980" w14:textId="6A036ECF" w:rsidR="002F30D0" w:rsidRPr="002F30D0" w:rsidRDefault="002F30D0" w:rsidP="002F30D0">
      <w:pPr>
        <w:rPr>
          <w:b/>
          <w:bCs/>
          <w:sz w:val="32"/>
          <w:szCs w:val="32"/>
          <w:u w:val="single"/>
        </w:rPr>
      </w:pPr>
      <w:r w:rsidRPr="002F30D0">
        <w:rPr>
          <w:b/>
          <w:bCs/>
          <w:sz w:val="32"/>
          <w:szCs w:val="32"/>
          <w:u w:val="single"/>
        </w:rPr>
        <w:t>Comments</w:t>
      </w:r>
    </w:p>
    <w:p w14:paraId="29A65284" w14:textId="15CC305A" w:rsidR="002C7DAD" w:rsidRDefault="0070080A" w:rsidP="002C7DAD">
      <w:pPr>
        <w:rPr>
          <w:b/>
          <w:bCs/>
          <w:sz w:val="28"/>
          <w:szCs w:val="28"/>
        </w:rPr>
      </w:pPr>
      <w:r>
        <w:rPr>
          <w:noProof/>
          <w:u w:val="single"/>
        </w:rPr>
        <w:drawing>
          <wp:anchor distT="0" distB="0" distL="114300" distR="114300" simplePos="0" relativeHeight="251668480" behindDoc="1" locked="0" layoutInCell="1" allowOverlap="1" wp14:anchorId="1EC8BCED" wp14:editId="16F83DEA">
            <wp:simplePos x="0" y="0"/>
            <wp:positionH relativeFrom="column">
              <wp:posOffset>2649994</wp:posOffset>
            </wp:positionH>
            <wp:positionV relativeFrom="paragraph">
              <wp:posOffset>102870</wp:posOffset>
            </wp:positionV>
            <wp:extent cx="2703195" cy="772160"/>
            <wp:effectExtent l="0" t="0" r="1905" b="2540"/>
            <wp:wrapTight wrapText="bothSides">
              <wp:wrapPolygon edited="0">
                <wp:start x="0" y="0"/>
                <wp:lineTo x="0" y="21316"/>
                <wp:lineTo x="21514" y="21316"/>
                <wp:lineTo x="2151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ECC28" w14:textId="738680C0" w:rsidR="002C7DAD" w:rsidRPr="003E2B04" w:rsidRDefault="003E2B04" w:rsidP="003E2B04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This test was easy to </w:t>
      </w:r>
    </w:p>
    <w:p w14:paraId="6024BD73" w14:textId="49AD15FE" w:rsidR="002C7DAD" w:rsidRDefault="002C7DAD" w:rsidP="002C7DAD">
      <w:pPr>
        <w:rPr>
          <w:b/>
          <w:bCs/>
          <w:sz w:val="28"/>
          <w:szCs w:val="28"/>
        </w:rPr>
      </w:pPr>
    </w:p>
    <w:p w14:paraId="0E7CE373" w14:textId="6BD09662" w:rsidR="002C7DAD" w:rsidRDefault="002C7DAD" w:rsidP="002C7DAD">
      <w:pPr>
        <w:rPr>
          <w:b/>
          <w:bCs/>
          <w:sz w:val="28"/>
          <w:szCs w:val="28"/>
        </w:rPr>
      </w:pPr>
    </w:p>
    <w:p w14:paraId="57719925" w14:textId="14A4FBF9" w:rsidR="002C7DAD" w:rsidRPr="002C7DAD" w:rsidRDefault="002C7DAD" w:rsidP="002C7DAD">
      <w:pPr>
        <w:rPr>
          <w:b/>
          <w:bCs/>
          <w:sz w:val="28"/>
          <w:szCs w:val="28"/>
        </w:rPr>
      </w:pPr>
    </w:p>
    <w:p w14:paraId="5C15095B" w14:textId="3C2627BC" w:rsidR="002C7DAD" w:rsidRDefault="003E2B04" w:rsidP="003F6A7A">
      <w:pPr>
        <w:rPr>
          <w:b/>
          <w:bCs/>
          <w:sz w:val="28"/>
          <w:szCs w:val="28"/>
        </w:rPr>
      </w:pPr>
      <w:r>
        <w:rPr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0A81E3F2" wp14:editId="75D8A97D">
            <wp:simplePos x="0" y="0"/>
            <wp:positionH relativeFrom="column">
              <wp:posOffset>4472609</wp:posOffset>
            </wp:positionH>
            <wp:positionV relativeFrom="paragraph">
              <wp:posOffset>6433</wp:posOffset>
            </wp:positionV>
            <wp:extent cx="952500" cy="1950720"/>
            <wp:effectExtent l="0" t="0" r="0" b="5080"/>
            <wp:wrapTight wrapText="bothSides">
              <wp:wrapPolygon edited="0">
                <wp:start x="0" y="0"/>
                <wp:lineTo x="0" y="21516"/>
                <wp:lineTo x="21312" y="21516"/>
                <wp:lineTo x="2131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A7A" w:rsidRPr="002F30D0">
        <w:rPr>
          <w:b/>
          <w:bCs/>
          <w:sz w:val="28"/>
          <w:szCs w:val="28"/>
        </w:rPr>
        <w:t>2)</w:t>
      </w:r>
    </w:p>
    <w:p w14:paraId="715EB82F" w14:textId="047FF8E1" w:rsidR="002C7DAD" w:rsidRDefault="002C7DAD" w:rsidP="003F6A7A">
      <w:pPr>
        <w:rPr>
          <w:b/>
          <w:bCs/>
          <w:sz w:val="28"/>
          <w:szCs w:val="28"/>
        </w:rPr>
      </w:pPr>
    </w:p>
    <w:p w14:paraId="22C23D5B" w14:textId="07B2E874" w:rsidR="002C7DAD" w:rsidRDefault="002C7DAD" w:rsidP="003F6A7A">
      <w:pPr>
        <w:rPr>
          <w:b/>
          <w:bCs/>
          <w:sz w:val="28"/>
          <w:szCs w:val="28"/>
        </w:rPr>
      </w:pPr>
    </w:p>
    <w:p w14:paraId="11C7D385" w14:textId="6C91BA7A" w:rsidR="002C7DAD" w:rsidRDefault="002C7DAD" w:rsidP="003F6A7A">
      <w:pPr>
        <w:rPr>
          <w:b/>
          <w:bCs/>
          <w:sz w:val="28"/>
          <w:szCs w:val="28"/>
        </w:rPr>
      </w:pPr>
    </w:p>
    <w:p w14:paraId="3AE75F44" w14:textId="041C5167" w:rsidR="002C7DAD" w:rsidRDefault="002C7DAD" w:rsidP="003F6A7A">
      <w:pPr>
        <w:rPr>
          <w:b/>
          <w:bCs/>
          <w:sz w:val="28"/>
          <w:szCs w:val="28"/>
        </w:rPr>
      </w:pPr>
    </w:p>
    <w:p w14:paraId="090FB8EF" w14:textId="3B3A0A6A" w:rsidR="003F6A7A" w:rsidRPr="002F30D0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 </w:t>
      </w:r>
    </w:p>
    <w:p w14:paraId="7A5E32D0" w14:textId="3CAE4C4A" w:rsidR="0070080A" w:rsidRPr="0070080A" w:rsidRDefault="003E2B04" w:rsidP="0070080A">
      <w:pPr>
        <w:rPr>
          <w:b/>
          <w:bCs/>
          <w:sz w:val="28"/>
          <w:szCs w:val="28"/>
        </w:rPr>
      </w:pPr>
      <w:r>
        <w:rPr>
          <w:noProof/>
          <w:u w:val="single"/>
        </w:rPr>
        <w:drawing>
          <wp:anchor distT="0" distB="0" distL="114300" distR="114300" simplePos="0" relativeHeight="251669504" behindDoc="1" locked="0" layoutInCell="1" allowOverlap="1" wp14:anchorId="19C3C03B" wp14:editId="5BCBDD1E">
            <wp:simplePos x="0" y="0"/>
            <wp:positionH relativeFrom="column">
              <wp:posOffset>4023360</wp:posOffset>
            </wp:positionH>
            <wp:positionV relativeFrom="paragraph">
              <wp:posOffset>24986</wp:posOffset>
            </wp:positionV>
            <wp:extent cx="2837815" cy="2357120"/>
            <wp:effectExtent l="0" t="0" r="0" b="5080"/>
            <wp:wrapTight wrapText="bothSides">
              <wp:wrapPolygon edited="0">
                <wp:start x="0" y="0"/>
                <wp:lineTo x="0" y="21530"/>
                <wp:lineTo x="21460" y="21530"/>
                <wp:lineTo x="2146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A7A" w:rsidRPr="0070080A">
        <w:rPr>
          <w:b/>
          <w:bCs/>
          <w:sz w:val="28"/>
          <w:szCs w:val="28"/>
        </w:rPr>
        <w:t xml:space="preserve">3) </w:t>
      </w:r>
      <w:r w:rsidR="0070080A" w:rsidRPr="0070080A">
        <w:rPr>
          <w:b/>
          <w:bCs/>
          <w:sz w:val="28"/>
          <w:szCs w:val="28"/>
        </w:rPr>
        <w:t xml:space="preserve">Swipe navigation is nice </w:t>
      </w:r>
      <w:r>
        <w:rPr>
          <w:b/>
          <w:bCs/>
          <w:sz w:val="28"/>
          <w:szCs w:val="28"/>
        </w:rPr>
        <w:t xml:space="preserve">now that I know it exists. The upcoming list is extremely cluttered and at it took me a while to realize what the final number in the row was (days until the birthday). </w:t>
      </w:r>
      <w:proofErr w:type="gramStart"/>
      <w:r>
        <w:rPr>
          <w:b/>
          <w:bCs/>
          <w:sz w:val="28"/>
          <w:szCs w:val="28"/>
        </w:rPr>
        <w:t>Also</w:t>
      </w:r>
      <w:proofErr w:type="gramEnd"/>
      <w:r>
        <w:rPr>
          <w:b/>
          <w:bCs/>
          <w:sz w:val="28"/>
          <w:szCs w:val="28"/>
        </w:rPr>
        <w:t xml:space="preserve"> the status’s aren’t very distinguishable and make the list items larger than they need to be.</w:t>
      </w:r>
    </w:p>
    <w:p w14:paraId="3B366032" w14:textId="72DACEF4" w:rsidR="003F6A7A" w:rsidRPr="002F30D0" w:rsidRDefault="003F6A7A" w:rsidP="003F6A7A">
      <w:pPr>
        <w:rPr>
          <w:b/>
          <w:bCs/>
          <w:sz w:val="28"/>
          <w:szCs w:val="28"/>
        </w:rPr>
      </w:pPr>
    </w:p>
    <w:p w14:paraId="4F10F228" w14:textId="067FF34F" w:rsidR="002F30D0" w:rsidRDefault="002F30D0" w:rsidP="007D5B2F">
      <w:pPr>
        <w:pStyle w:val="Heading1"/>
        <w:rPr>
          <w:u w:val="single"/>
        </w:rPr>
      </w:pPr>
    </w:p>
    <w:p w14:paraId="61774E21" w14:textId="01CC7710" w:rsidR="002F30D0" w:rsidRDefault="002F30D0" w:rsidP="007D5B2F">
      <w:pPr>
        <w:pStyle w:val="Heading1"/>
        <w:rPr>
          <w:u w:val="single"/>
        </w:rPr>
      </w:pPr>
    </w:p>
    <w:p w14:paraId="675FD620" w14:textId="66C4A8BD" w:rsidR="002F30D0" w:rsidRDefault="002F30D0" w:rsidP="007D5B2F">
      <w:pPr>
        <w:pStyle w:val="Heading1"/>
        <w:rPr>
          <w:u w:val="single"/>
        </w:rPr>
      </w:pPr>
    </w:p>
    <w:p w14:paraId="37FCE560" w14:textId="1F89AB52" w:rsidR="007D544B" w:rsidRDefault="007D544B" w:rsidP="007D544B"/>
    <w:p w14:paraId="02CFAB97" w14:textId="2C47D670" w:rsidR="007D544B" w:rsidRDefault="007D544B" w:rsidP="007D544B"/>
    <w:p w14:paraId="5079D824" w14:textId="0B78A0AD" w:rsidR="007D544B" w:rsidRDefault="007D544B" w:rsidP="007D544B"/>
    <w:p w14:paraId="70A5F85F" w14:textId="0CF01ACC" w:rsidR="007D544B" w:rsidRDefault="007D544B" w:rsidP="007D544B"/>
    <w:p w14:paraId="7DD06B17" w14:textId="5B33E429" w:rsidR="007D544B" w:rsidRDefault="007D544B" w:rsidP="007D544B"/>
    <w:p w14:paraId="5E544524" w14:textId="37A1D1EE" w:rsidR="007D544B" w:rsidRDefault="007D544B" w:rsidP="007D544B"/>
    <w:p w14:paraId="6833DB23" w14:textId="70C34039" w:rsidR="007D544B" w:rsidRDefault="007D544B" w:rsidP="007D544B"/>
    <w:p w14:paraId="2006949D" w14:textId="07D0113F" w:rsidR="007D544B" w:rsidRDefault="007D544B" w:rsidP="007D544B"/>
    <w:p w14:paraId="444559E9" w14:textId="7A5B62F8" w:rsidR="007D544B" w:rsidRDefault="007D544B" w:rsidP="007D544B"/>
    <w:p w14:paraId="43FEFB25" w14:textId="5448AD8A" w:rsidR="007D544B" w:rsidRDefault="007D544B" w:rsidP="007D544B"/>
    <w:p w14:paraId="292DA542" w14:textId="77777777" w:rsidR="002F30D0" w:rsidRDefault="002F30D0" w:rsidP="007D5B2F">
      <w:pPr>
        <w:pStyle w:val="Heading1"/>
        <w:rPr>
          <w:u w:val="single"/>
        </w:rPr>
      </w:pPr>
    </w:p>
    <w:p w14:paraId="05B798B0" w14:textId="5729AC6B" w:rsidR="003F6A7A" w:rsidRDefault="00DE5479" w:rsidP="007D5B2F">
      <w:pPr>
        <w:pStyle w:val="Heading1"/>
        <w:rPr>
          <w:u w:val="single"/>
        </w:rPr>
      </w:pPr>
      <w:r w:rsidRPr="003F6A7A">
        <w:rPr>
          <w:u w:val="single"/>
        </w:rPr>
        <w:t xml:space="preserve">Test </w:t>
      </w:r>
      <w:proofErr w:type="gramStart"/>
      <w:r w:rsidRPr="003F6A7A">
        <w:rPr>
          <w:u w:val="single"/>
        </w:rPr>
        <w:t>7  -</w:t>
      </w:r>
      <w:proofErr w:type="gramEnd"/>
      <w:r w:rsidRPr="003F6A7A">
        <w:rPr>
          <w:u w:val="single"/>
        </w:rPr>
        <w:t xml:space="preserve"> Trigger notifications to view</w:t>
      </w:r>
    </w:p>
    <w:p w14:paraId="74C85DBC" w14:textId="5417F30F" w:rsidR="002F30D0" w:rsidRPr="00641B4E" w:rsidRDefault="002F30D0" w:rsidP="002F30D0">
      <w:pPr>
        <w:rPr>
          <w:b/>
          <w:bCs/>
          <w:sz w:val="32"/>
          <w:szCs w:val="32"/>
          <w:u w:val="single"/>
        </w:rPr>
      </w:pPr>
      <w:r w:rsidRPr="002F30D0">
        <w:rPr>
          <w:b/>
          <w:bCs/>
          <w:sz w:val="32"/>
          <w:szCs w:val="32"/>
          <w:u w:val="single"/>
        </w:rPr>
        <w:t>Comments</w:t>
      </w:r>
    </w:p>
    <w:p w14:paraId="66283C4B" w14:textId="7E566970" w:rsidR="003F6A7A" w:rsidRPr="002F30D0" w:rsidRDefault="00641B4E" w:rsidP="003F6A7A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CFF5896" wp14:editId="1B942EA6">
            <wp:simplePos x="0" y="0"/>
            <wp:positionH relativeFrom="column">
              <wp:posOffset>696223</wp:posOffset>
            </wp:positionH>
            <wp:positionV relativeFrom="paragraph">
              <wp:posOffset>216601</wp:posOffset>
            </wp:positionV>
            <wp:extent cx="4737100" cy="736600"/>
            <wp:effectExtent l="0" t="0" r="0" b="0"/>
            <wp:wrapTight wrapText="bothSides">
              <wp:wrapPolygon edited="0">
                <wp:start x="0" y="0"/>
                <wp:lineTo x="0" y="21228"/>
                <wp:lineTo x="21542" y="21228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A7A" w:rsidRPr="002F30D0">
        <w:rPr>
          <w:b/>
          <w:bCs/>
          <w:sz w:val="28"/>
          <w:szCs w:val="28"/>
        </w:rPr>
        <w:t xml:space="preserve">1) </w:t>
      </w:r>
    </w:p>
    <w:p w14:paraId="309E0807" w14:textId="16FD6CC7" w:rsidR="003F6A7A" w:rsidRPr="002F30D0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2) </w:t>
      </w:r>
    </w:p>
    <w:p w14:paraId="4CA89DAA" w14:textId="4C0C66AB" w:rsidR="003F6A7A" w:rsidRPr="002F30D0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>3)</w:t>
      </w:r>
    </w:p>
    <w:p w14:paraId="68D4F96F" w14:textId="2E917853" w:rsidR="00641B4E" w:rsidRDefault="00641B4E" w:rsidP="003F6A7A">
      <w:pPr>
        <w:pStyle w:val="Heading1"/>
        <w:rPr>
          <w:u w:val="single"/>
        </w:rPr>
      </w:pPr>
    </w:p>
    <w:p w14:paraId="285A3D21" w14:textId="02A57FBC" w:rsidR="00641B4E" w:rsidRDefault="00641B4E" w:rsidP="003F6A7A">
      <w:pPr>
        <w:pStyle w:val="Heading1"/>
        <w:rPr>
          <w:u w:val="single"/>
        </w:rPr>
      </w:pPr>
      <w:r>
        <w:rPr>
          <w:b w:val="0"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4E964D57" wp14:editId="2A10494E">
            <wp:simplePos x="0" y="0"/>
            <wp:positionH relativeFrom="column">
              <wp:posOffset>696223</wp:posOffset>
            </wp:positionH>
            <wp:positionV relativeFrom="paragraph">
              <wp:posOffset>219929</wp:posOffset>
            </wp:positionV>
            <wp:extent cx="4737100" cy="1663700"/>
            <wp:effectExtent l="0" t="0" r="0" b="0"/>
            <wp:wrapTight wrapText="bothSides">
              <wp:wrapPolygon edited="0">
                <wp:start x="0" y="0"/>
                <wp:lineTo x="0" y="21435"/>
                <wp:lineTo x="21542" y="21435"/>
                <wp:lineTo x="2154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0C57E" w14:textId="71BB8381" w:rsidR="00641B4E" w:rsidRDefault="00641B4E" w:rsidP="003F6A7A">
      <w:pPr>
        <w:pStyle w:val="Heading1"/>
        <w:rPr>
          <w:u w:val="single"/>
        </w:rPr>
      </w:pPr>
    </w:p>
    <w:p w14:paraId="1C927470" w14:textId="64430502" w:rsidR="00641B4E" w:rsidRDefault="00641B4E" w:rsidP="00641B4E"/>
    <w:p w14:paraId="727E5E26" w14:textId="7DF5F872" w:rsidR="00641B4E" w:rsidRDefault="00641B4E" w:rsidP="00641B4E"/>
    <w:p w14:paraId="068EBCC2" w14:textId="7FACE89D" w:rsidR="00641B4E" w:rsidRDefault="00641B4E" w:rsidP="00641B4E"/>
    <w:p w14:paraId="774B9161" w14:textId="7A240340" w:rsidR="00641B4E" w:rsidRDefault="00641B4E" w:rsidP="00641B4E"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1552" behindDoc="1" locked="0" layoutInCell="1" allowOverlap="1" wp14:anchorId="2FB33BE8" wp14:editId="0EC87FA5">
            <wp:simplePos x="0" y="0"/>
            <wp:positionH relativeFrom="column">
              <wp:posOffset>4022790</wp:posOffset>
            </wp:positionH>
            <wp:positionV relativeFrom="paragraph">
              <wp:posOffset>261576</wp:posOffset>
            </wp:positionV>
            <wp:extent cx="1842135" cy="3547110"/>
            <wp:effectExtent l="0" t="0" r="0" b="0"/>
            <wp:wrapTight wrapText="bothSides">
              <wp:wrapPolygon edited="0">
                <wp:start x="0" y="0"/>
                <wp:lineTo x="0" y="21499"/>
                <wp:lineTo x="21444" y="21499"/>
                <wp:lineTo x="2144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73233" w14:textId="2B55A900" w:rsidR="00641B4E" w:rsidRDefault="00641B4E" w:rsidP="00641B4E"/>
    <w:p w14:paraId="60D1FF48" w14:textId="733B56E1" w:rsidR="00641B4E" w:rsidRDefault="00641B4E" w:rsidP="00641B4E"/>
    <w:p w14:paraId="4680DAE4" w14:textId="585A3F0F" w:rsidR="00641B4E" w:rsidRDefault="00641B4E" w:rsidP="00641B4E"/>
    <w:p w14:paraId="19320150" w14:textId="2E690BE4" w:rsidR="00641B4E" w:rsidRDefault="00641B4E" w:rsidP="00641B4E"/>
    <w:p w14:paraId="0EF9FBA7" w14:textId="2737F6A2" w:rsidR="00641B4E" w:rsidRDefault="00641B4E" w:rsidP="00641B4E"/>
    <w:p w14:paraId="28FD6AD6" w14:textId="77777777" w:rsidR="00641B4E" w:rsidRPr="00641B4E" w:rsidRDefault="00641B4E" w:rsidP="00641B4E"/>
    <w:p w14:paraId="66B3E909" w14:textId="1B22BC15" w:rsidR="00641B4E" w:rsidRDefault="00641B4E" w:rsidP="003F6A7A">
      <w:pPr>
        <w:pStyle w:val="Heading1"/>
        <w:rPr>
          <w:u w:val="single"/>
        </w:rPr>
      </w:pPr>
    </w:p>
    <w:p w14:paraId="65B3B7F2" w14:textId="68FB2E6C" w:rsidR="003F6A7A" w:rsidRDefault="00DE5479" w:rsidP="003F6A7A">
      <w:pPr>
        <w:pStyle w:val="Heading1"/>
        <w:rPr>
          <w:u w:val="single"/>
        </w:rPr>
      </w:pPr>
      <w:r w:rsidRPr="003F6A7A">
        <w:rPr>
          <w:u w:val="single"/>
        </w:rPr>
        <w:t xml:space="preserve">Test 9 – </w:t>
      </w:r>
      <w:r w:rsidR="004022C7">
        <w:rPr>
          <w:u w:val="single"/>
        </w:rPr>
        <w:t>O</w:t>
      </w:r>
      <w:r w:rsidRPr="003F6A7A">
        <w:rPr>
          <w:u w:val="single"/>
        </w:rPr>
        <w:t>pen the app</w:t>
      </w:r>
      <w:bookmarkEnd w:id="14"/>
      <w:bookmarkEnd w:id="15"/>
    </w:p>
    <w:p w14:paraId="5357A225" w14:textId="6151DECB" w:rsidR="002F30D0" w:rsidRPr="002F30D0" w:rsidRDefault="002F30D0" w:rsidP="002F30D0">
      <w:pPr>
        <w:rPr>
          <w:b/>
          <w:bCs/>
          <w:sz w:val="32"/>
          <w:szCs w:val="32"/>
          <w:u w:val="single"/>
        </w:rPr>
      </w:pPr>
      <w:r w:rsidRPr="002F30D0">
        <w:rPr>
          <w:b/>
          <w:bCs/>
          <w:sz w:val="32"/>
          <w:szCs w:val="32"/>
          <w:u w:val="single"/>
        </w:rPr>
        <w:t>Comments</w:t>
      </w:r>
    </w:p>
    <w:p w14:paraId="7E7115A0" w14:textId="262EA4A7" w:rsidR="002F30D0" w:rsidRPr="002F30D0" w:rsidRDefault="002F30D0" w:rsidP="002F30D0"/>
    <w:p w14:paraId="3CBFC1B8" w14:textId="1D6000C0" w:rsidR="003F6A7A" w:rsidRPr="002F30D0" w:rsidRDefault="003F6A7A" w:rsidP="003F6A7A">
      <w:pPr>
        <w:rPr>
          <w:b/>
          <w:bCs/>
          <w:sz w:val="28"/>
          <w:szCs w:val="28"/>
        </w:rPr>
      </w:pPr>
      <w:bookmarkStart w:id="16" w:name="OLE_LINK17"/>
      <w:bookmarkStart w:id="17" w:name="OLE_LINK18"/>
      <w:r w:rsidRPr="002F30D0">
        <w:rPr>
          <w:b/>
          <w:bCs/>
          <w:sz w:val="28"/>
          <w:szCs w:val="28"/>
        </w:rPr>
        <w:t xml:space="preserve">1) </w:t>
      </w:r>
    </w:p>
    <w:p w14:paraId="23777A66" w14:textId="4BC10326" w:rsidR="003F6A7A" w:rsidRPr="002F30D0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2) </w:t>
      </w:r>
    </w:p>
    <w:p w14:paraId="399F6AA1" w14:textId="342DEB38" w:rsidR="003F6A7A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>3)</w:t>
      </w:r>
    </w:p>
    <w:bookmarkEnd w:id="16"/>
    <w:bookmarkEnd w:id="17"/>
    <w:p w14:paraId="5D0CFCA3" w14:textId="70A5A530" w:rsidR="002F30D0" w:rsidRDefault="002F30D0" w:rsidP="003F6A7A">
      <w:pPr>
        <w:rPr>
          <w:b/>
          <w:bCs/>
          <w:sz w:val="28"/>
          <w:szCs w:val="28"/>
        </w:rPr>
      </w:pPr>
    </w:p>
    <w:p w14:paraId="2A1C695A" w14:textId="37D9717B" w:rsidR="002F30D0" w:rsidRDefault="00F01E76" w:rsidP="003F6A7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687B9ECC" wp14:editId="489766E8">
            <wp:simplePos x="0" y="0"/>
            <wp:positionH relativeFrom="column">
              <wp:posOffset>2572319</wp:posOffset>
            </wp:positionH>
            <wp:positionV relativeFrom="paragraph">
              <wp:posOffset>325076</wp:posOffset>
            </wp:positionV>
            <wp:extent cx="1911350" cy="4051300"/>
            <wp:effectExtent l="0" t="0" r="6350" b="0"/>
            <wp:wrapTight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2A80E" w14:textId="174A9A7A" w:rsidR="002F30D0" w:rsidRDefault="002F30D0" w:rsidP="003F6A7A">
      <w:pPr>
        <w:rPr>
          <w:b/>
          <w:bCs/>
          <w:sz w:val="28"/>
          <w:szCs w:val="28"/>
        </w:rPr>
      </w:pPr>
    </w:p>
    <w:p w14:paraId="298C9DE3" w14:textId="1CDD0CEE" w:rsidR="002F30D0" w:rsidRDefault="00F01E76" w:rsidP="003F6A7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75BE99F4" wp14:editId="48601C4A">
            <wp:simplePos x="0" y="0"/>
            <wp:positionH relativeFrom="column">
              <wp:posOffset>428078</wp:posOffset>
            </wp:positionH>
            <wp:positionV relativeFrom="paragraph">
              <wp:posOffset>442463</wp:posOffset>
            </wp:positionV>
            <wp:extent cx="1336675" cy="1607820"/>
            <wp:effectExtent l="0" t="0" r="0" b="5080"/>
            <wp:wrapTight wrapText="bothSides">
              <wp:wrapPolygon edited="0">
                <wp:start x="0" y="0"/>
                <wp:lineTo x="0" y="21498"/>
                <wp:lineTo x="21343" y="21498"/>
                <wp:lineTo x="2134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F81D2" w14:textId="2D53F8CE" w:rsidR="00641B4E" w:rsidRDefault="00641B4E" w:rsidP="003F6A7A">
      <w:pPr>
        <w:rPr>
          <w:b/>
          <w:bCs/>
          <w:sz w:val="28"/>
          <w:szCs w:val="28"/>
        </w:rPr>
      </w:pPr>
    </w:p>
    <w:p w14:paraId="097CD46D" w14:textId="14EE080E" w:rsidR="00641B4E" w:rsidRDefault="00641B4E" w:rsidP="003F6A7A">
      <w:pPr>
        <w:rPr>
          <w:b/>
          <w:bCs/>
          <w:sz w:val="28"/>
          <w:szCs w:val="28"/>
        </w:rPr>
      </w:pPr>
    </w:p>
    <w:p w14:paraId="0AB7CC3E" w14:textId="4823211E" w:rsidR="00641B4E" w:rsidRDefault="00641B4E" w:rsidP="003F6A7A">
      <w:pPr>
        <w:rPr>
          <w:b/>
          <w:bCs/>
          <w:sz w:val="28"/>
          <w:szCs w:val="28"/>
        </w:rPr>
      </w:pPr>
    </w:p>
    <w:p w14:paraId="06BA5764" w14:textId="35B7427D" w:rsidR="00641B4E" w:rsidRDefault="00641B4E" w:rsidP="003F6A7A">
      <w:pPr>
        <w:rPr>
          <w:b/>
          <w:bCs/>
          <w:sz w:val="28"/>
          <w:szCs w:val="28"/>
        </w:rPr>
      </w:pPr>
    </w:p>
    <w:p w14:paraId="527E80DD" w14:textId="5A2274C0" w:rsidR="00641B4E" w:rsidRDefault="00641B4E" w:rsidP="003F6A7A">
      <w:pPr>
        <w:rPr>
          <w:b/>
          <w:bCs/>
          <w:sz w:val="28"/>
          <w:szCs w:val="28"/>
        </w:rPr>
      </w:pPr>
    </w:p>
    <w:p w14:paraId="76E5DB1D" w14:textId="6B13E0EB" w:rsidR="00641B4E" w:rsidRDefault="00641B4E" w:rsidP="003F6A7A">
      <w:pPr>
        <w:rPr>
          <w:b/>
          <w:bCs/>
          <w:sz w:val="28"/>
          <w:szCs w:val="28"/>
        </w:rPr>
      </w:pPr>
    </w:p>
    <w:p w14:paraId="74A87B19" w14:textId="7E87654A" w:rsidR="00641B4E" w:rsidRDefault="00641B4E" w:rsidP="003F6A7A">
      <w:pPr>
        <w:rPr>
          <w:b/>
          <w:bCs/>
          <w:sz w:val="28"/>
          <w:szCs w:val="28"/>
        </w:rPr>
      </w:pPr>
    </w:p>
    <w:p w14:paraId="2B45C7C9" w14:textId="77777777" w:rsidR="00641B4E" w:rsidRDefault="00641B4E" w:rsidP="003F6A7A">
      <w:pPr>
        <w:rPr>
          <w:b/>
          <w:bCs/>
          <w:sz w:val="28"/>
          <w:szCs w:val="28"/>
        </w:rPr>
      </w:pPr>
    </w:p>
    <w:p w14:paraId="7EB1B78D" w14:textId="30A25001" w:rsidR="002F30D0" w:rsidRPr="002F30D0" w:rsidRDefault="002F30D0" w:rsidP="003F6A7A">
      <w:pPr>
        <w:rPr>
          <w:b/>
          <w:bCs/>
          <w:sz w:val="28"/>
          <w:szCs w:val="28"/>
        </w:rPr>
      </w:pPr>
    </w:p>
    <w:p w14:paraId="0D418999" w14:textId="11C47131" w:rsidR="002F30D0" w:rsidRDefault="002F30D0" w:rsidP="002F30D0">
      <w:pPr>
        <w:pStyle w:val="Heading1"/>
        <w:rPr>
          <w:u w:val="single"/>
        </w:rPr>
      </w:pPr>
      <w:r>
        <w:rPr>
          <w:u w:val="single"/>
        </w:rPr>
        <w:t>Extra comments</w:t>
      </w:r>
    </w:p>
    <w:p w14:paraId="7FD596DE" w14:textId="4447A353" w:rsidR="003F6A7A" w:rsidRDefault="003F6A7A" w:rsidP="002C5F30"/>
    <w:p w14:paraId="7F490378" w14:textId="5C2BBA83" w:rsidR="002F30D0" w:rsidRPr="002F30D0" w:rsidRDefault="002F30D0" w:rsidP="002F30D0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1) </w:t>
      </w:r>
    </w:p>
    <w:p w14:paraId="2F170E01" w14:textId="4933DA4D" w:rsidR="002F30D0" w:rsidRPr="002F30D0" w:rsidRDefault="002F30D0" w:rsidP="002F30D0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2) </w:t>
      </w:r>
    </w:p>
    <w:p w14:paraId="2280F623" w14:textId="347607B6" w:rsidR="002F30D0" w:rsidRDefault="002F30D0" w:rsidP="002F30D0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>3)</w:t>
      </w:r>
    </w:p>
    <w:p w14:paraId="17584265" w14:textId="42BB0A99" w:rsidR="003F6A7A" w:rsidRDefault="003F6A7A" w:rsidP="002C5F30"/>
    <w:p w14:paraId="6F472AFB" w14:textId="1EBFBA81" w:rsidR="003F6A7A" w:rsidRDefault="003F6A7A" w:rsidP="002C5F30"/>
    <w:p w14:paraId="0C0CF458" w14:textId="41F3249F" w:rsidR="003F6A7A" w:rsidRPr="002C5F30" w:rsidRDefault="003F6A7A" w:rsidP="002C5F30"/>
    <w:bookmarkEnd w:id="0"/>
    <w:bookmarkEnd w:id="1"/>
    <w:p w14:paraId="4CFEA0BF" w14:textId="07282FC1" w:rsidR="008D6335" w:rsidRDefault="008D6335">
      <w:pPr>
        <w:jc w:val="center"/>
      </w:pPr>
    </w:p>
    <w:p w14:paraId="5F69A031" w14:textId="2BBCAFE5" w:rsidR="008D6335" w:rsidRDefault="00F01E76">
      <w:r>
        <w:rPr>
          <w:noProof/>
        </w:rPr>
        <w:drawing>
          <wp:anchor distT="0" distB="0" distL="114300" distR="114300" simplePos="0" relativeHeight="251675648" behindDoc="1" locked="0" layoutInCell="1" allowOverlap="1" wp14:anchorId="4AC3FEF8" wp14:editId="24AECF26">
            <wp:simplePos x="0" y="0"/>
            <wp:positionH relativeFrom="column">
              <wp:posOffset>2540</wp:posOffset>
            </wp:positionH>
            <wp:positionV relativeFrom="paragraph">
              <wp:posOffset>1271905</wp:posOffset>
            </wp:positionV>
            <wp:extent cx="3929380" cy="1955800"/>
            <wp:effectExtent l="0" t="0" r="0" b="0"/>
            <wp:wrapTight wrapText="bothSides">
              <wp:wrapPolygon edited="0">
                <wp:start x="0" y="0"/>
                <wp:lineTo x="0" y="21460"/>
                <wp:lineTo x="21502" y="21460"/>
                <wp:lineTo x="2150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026E467" wp14:editId="591D79F4">
            <wp:simplePos x="0" y="0"/>
            <wp:positionH relativeFrom="column">
              <wp:posOffset>4148455</wp:posOffset>
            </wp:positionH>
            <wp:positionV relativeFrom="paragraph">
              <wp:posOffset>128336</wp:posOffset>
            </wp:positionV>
            <wp:extent cx="2207172" cy="4516625"/>
            <wp:effectExtent l="0" t="0" r="3175" b="5080"/>
            <wp:wrapTight wrapText="bothSides">
              <wp:wrapPolygon edited="0">
                <wp:start x="0" y="0"/>
                <wp:lineTo x="0" y="21564"/>
                <wp:lineTo x="21507" y="21564"/>
                <wp:lineTo x="2150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172" cy="451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D6335">
      <w:footerReference w:type="default" r:id="rId25"/>
      <w:pgSz w:w="11907" w:h="16839" w:code="9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44EBD" w14:textId="77777777" w:rsidR="00056322" w:rsidRDefault="00056322">
      <w:pPr>
        <w:spacing w:after="0" w:line="240" w:lineRule="auto"/>
      </w:pPr>
      <w:r>
        <w:separator/>
      </w:r>
    </w:p>
  </w:endnote>
  <w:endnote w:type="continuationSeparator" w:id="0">
    <w:p w14:paraId="08B77B78" w14:textId="77777777" w:rsidR="00056322" w:rsidRDefault="00056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A2109D" w14:textId="77777777" w:rsidR="008D6335" w:rsidRDefault="000E0CD7"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4A6047"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9CE2A" w14:textId="77777777" w:rsidR="00056322" w:rsidRDefault="00056322">
      <w:pPr>
        <w:spacing w:after="0" w:line="240" w:lineRule="auto"/>
      </w:pPr>
      <w:r>
        <w:separator/>
      </w:r>
    </w:p>
  </w:footnote>
  <w:footnote w:type="continuationSeparator" w:id="0">
    <w:p w14:paraId="1F5F7D6E" w14:textId="77777777" w:rsidR="00056322" w:rsidRDefault="00056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01B19"/>
    <w:multiLevelType w:val="hybridMultilevel"/>
    <w:tmpl w:val="DF70453E"/>
    <w:lvl w:ilvl="0" w:tplc="2F6C97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534D7D"/>
    <w:multiLevelType w:val="hybridMultilevel"/>
    <w:tmpl w:val="E82ED3F0"/>
    <w:lvl w:ilvl="0" w:tplc="27AE8E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D24E62"/>
    <w:multiLevelType w:val="hybridMultilevel"/>
    <w:tmpl w:val="76561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7D1420"/>
    <w:multiLevelType w:val="hybridMultilevel"/>
    <w:tmpl w:val="39943B46"/>
    <w:lvl w:ilvl="0" w:tplc="81308C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99521B"/>
    <w:multiLevelType w:val="hybridMultilevel"/>
    <w:tmpl w:val="88D490EE"/>
    <w:lvl w:ilvl="0" w:tplc="7BA028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43631">
    <w:abstractNumId w:val="8"/>
  </w:num>
  <w:num w:numId="2" w16cid:durableId="152071780">
    <w:abstractNumId w:val="8"/>
  </w:num>
  <w:num w:numId="3" w16cid:durableId="1448239084">
    <w:abstractNumId w:val="9"/>
  </w:num>
  <w:num w:numId="4" w16cid:durableId="647395692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1136528663">
    <w:abstractNumId w:val="10"/>
  </w:num>
  <w:num w:numId="6" w16cid:durableId="545146145">
    <w:abstractNumId w:val="7"/>
  </w:num>
  <w:num w:numId="7" w16cid:durableId="1241452983">
    <w:abstractNumId w:val="6"/>
  </w:num>
  <w:num w:numId="8" w16cid:durableId="1874342731">
    <w:abstractNumId w:val="5"/>
  </w:num>
  <w:num w:numId="9" w16cid:durableId="1866627745">
    <w:abstractNumId w:val="4"/>
  </w:num>
  <w:num w:numId="10" w16cid:durableId="410860316">
    <w:abstractNumId w:val="3"/>
  </w:num>
  <w:num w:numId="11" w16cid:durableId="1057359244">
    <w:abstractNumId w:val="2"/>
  </w:num>
  <w:num w:numId="12" w16cid:durableId="1780028474">
    <w:abstractNumId w:val="1"/>
  </w:num>
  <w:num w:numId="13" w16cid:durableId="1663511211">
    <w:abstractNumId w:val="0"/>
  </w:num>
  <w:num w:numId="14" w16cid:durableId="1650552707">
    <w:abstractNumId w:val="8"/>
    <w:lvlOverride w:ilvl="0">
      <w:startOverride w:val="1"/>
    </w:lvlOverride>
  </w:num>
  <w:num w:numId="15" w16cid:durableId="1497190465">
    <w:abstractNumId w:val="8"/>
  </w:num>
  <w:num w:numId="16" w16cid:durableId="2089111401">
    <w:abstractNumId w:val="14"/>
  </w:num>
  <w:num w:numId="17" w16cid:durableId="1634945982">
    <w:abstractNumId w:val="13"/>
  </w:num>
  <w:num w:numId="18" w16cid:durableId="896086887">
    <w:abstractNumId w:val="15"/>
  </w:num>
  <w:num w:numId="19" w16cid:durableId="2116947555">
    <w:abstractNumId w:val="11"/>
  </w:num>
  <w:num w:numId="20" w16cid:durableId="2076584485">
    <w:abstractNumId w:val="12"/>
  </w:num>
  <w:num w:numId="21" w16cid:durableId="33306776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C65"/>
    <w:rsid w:val="00056322"/>
    <w:rsid w:val="000A3EC9"/>
    <w:rsid w:val="000E0CD7"/>
    <w:rsid w:val="001942A1"/>
    <w:rsid w:val="002C5F30"/>
    <w:rsid w:val="002C7DAD"/>
    <w:rsid w:val="002F30D0"/>
    <w:rsid w:val="002F60FA"/>
    <w:rsid w:val="003A0D41"/>
    <w:rsid w:val="003E2B04"/>
    <w:rsid w:val="003F6A7A"/>
    <w:rsid w:val="004022C7"/>
    <w:rsid w:val="004464D9"/>
    <w:rsid w:val="004A6047"/>
    <w:rsid w:val="005451B5"/>
    <w:rsid w:val="00641B4E"/>
    <w:rsid w:val="00693CCF"/>
    <w:rsid w:val="006F5306"/>
    <w:rsid w:val="0070080A"/>
    <w:rsid w:val="00722EAD"/>
    <w:rsid w:val="007D544B"/>
    <w:rsid w:val="007D5B2F"/>
    <w:rsid w:val="008D1DD3"/>
    <w:rsid w:val="008D6335"/>
    <w:rsid w:val="009539AD"/>
    <w:rsid w:val="009628E5"/>
    <w:rsid w:val="00A11C65"/>
    <w:rsid w:val="00A93B74"/>
    <w:rsid w:val="00A94D3B"/>
    <w:rsid w:val="00CB7209"/>
    <w:rsid w:val="00D84E49"/>
    <w:rsid w:val="00D95FC0"/>
    <w:rsid w:val="00DE2A52"/>
    <w:rsid w:val="00DE5479"/>
    <w:rsid w:val="00E63F9E"/>
    <w:rsid w:val="00F01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A14DCF"/>
  <w15:chartTrackingRefBased/>
  <w15:docId w15:val="{AB8B5D3A-1785-EE49-8859-6EED947F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0D0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unhideWhenUsed/>
    <w:qFormat/>
    <w:rsid w:val="003F6A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25-gray/Library/Containers/com.microsoft.Word/Data/Library/Application%20Support/Microsoft/Office/16.0/DTS/en-GB%7bC80BF9EC-B195-5A4E-B4F9-6E3A7E43468B%7d/%7bA1EBCF2F-7773-B949-978C-CD900DE25E53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134</TotalTime>
  <Pages>9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2022-05-25T17:51:00Z</dcterms:created>
  <dcterms:modified xsi:type="dcterms:W3CDTF">2022-05-25T21:28:00Z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